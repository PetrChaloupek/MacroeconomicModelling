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EE459" w14:textId="7BB8EE56" w:rsidR="00B84719" w:rsidRPr="00B84719" w:rsidRDefault="00C63EA0" w:rsidP="00B84719">
      <w:pPr>
        <w:pStyle w:val="Nzev"/>
      </w:pPr>
      <w:r>
        <w:t>Macroeconomic model simulaton</w:t>
      </w:r>
    </w:p>
    <w:p w14:paraId="6F2B055E" w14:textId="158CDAE6" w:rsidR="00B84719" w:rsidRPr="00841B3D" w:rsidRDefault="00C63EA0" w:rsidP="00B84719">
      <w:pPr>
        <w:rPr>
          <w:i/>
          <w:iCs/>
        </w:rPr>
      </w:pPr>
      <w:r>
        <w:rPr>
          <w:i/>
          <w:iCs/>
        </w:rPr>
        <w:t xml:space="preserve">K. </w:t>
      </w:r>
      <w:proofErr w:type="spellStart"/>
      <w:r>
        <w:rPr>
          <w:i/>
          <w:iCs/>
        </w:rPr>
        <w:t>Kohler</w:t>
      </w:r>
      <w:proofErr w:type="spellEnd"/>
      <w:r>
        <w:rPr>
          <w:i/>
          <w:iCs/>
        </w:rPr>
        <w:t xml:space="preserve">, F. </w:t>
      </w:r>
      <w:proofErr w:type="spellStart"/>
      <w:r>
        <w:rPr>
          <w:i/>
          <w:iCs/>
        </w:rPr>
        <w:t>Prante</w:t>
      </w:r>
      <w:proofErr w:type="spellEnd"/>
    </w:p>
    <w:p w14:paraId="6079DB96" w14:textId="77777777" w:rsidR="00B84719" w:rsidRDefault="00B84719">
      <w:pPr>
        <w:pStyle w:val="Obsah1"/>
        <w:rPr>
          <w:b w:val="0"/>
          <w:bCs w:val="0"/>
          <w:caps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46142408" w:history="1">
        <w:r w:rsidRPr="00C23284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_Toc146142408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E9EDAC" w14:textId="77777777" w:rsidR="00B84719" w:rsidRDefault="00000000">
      <w:pPr>
        <w:pStyle w:val="Obsah1"/>
        <w:rPr>
          <w:b w:val="0"/>
          <w:bCs w:val="0"/>
          <w: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146142409" w:history="1">
        <w:r w:rsidR="00B84719" w:rsidRPr="00C23284">
          <w:rPr>
            <w:rStyle w:val="Hypertextovodkaz"/>
            <w:noProof/>
          </w:rPr>
          <w:t>Slovníček</w:t>
        </w:r>
        <w:r w:rsidR="00B84719">
          <w:rPr>
            <w:noProof/>
            <w:webHidden/>
          </w:rPr>
          <w:tab/>
        </w:r>
        <w:r w:rsidR="00B84719">
          <w:rPr>
            <w:noProof/>
            <w:webHidden/>
          </w:rPr>
          <w:fldChar w:fldCharType="begin"/>
        </w:r>
        <w:r w:rsidR="00B84719">
          <w:rPr>
            <w:noProof/>
            <w:webHidden/>
          </w:rPr>
          <w:instrText xml:space="preserve"> PAGEREF _Toc146142409 \h </w:instrText>
        </w:r>
        <w:r w:rsidR="00B84719">
          <w:rPr>
            <w:noProof/>
            <w:webHidden/>
          </w:rPr>
        </w:r>
        <w:r w:rsidR="00B84719">
          <w:rPr>
            <w:noProof/>
            <w:webHidden/>
          </w:rPr>
          <w:fldChar w:fldCharType="separate"/>
        </w:r>
        <w:r w:rsidR="00B84719">
          <w:rPr>
            <w:noProof/>
            <w:webHidden/>
          </w:rPr>
          <w:t>4</w:t>
        </w:r>
        <w:r w:rsidR="00B84719">
          <w:rPr>
            <w:noProof/>
            <w:webHidden/>
          </w:rPr>
          <w:fldChar w:fldCharType="end"/>
        </w:r>
      </w:hyperlink>
    </w:p>
    <w:p w14:paraId="524FB3B4" w14:textId="77777777" w:rsidR="00B84719" w:rsidRDefault="00B84719" w:rsidP="00B84719">
      <w:pPr>
        <w:spacing w:before="200" w:after="200"/>
        <w:rPr>
          <w:b/>
          <w:bCs/>
          <w:noProof/>
        </w:rPr>
      </w:pPr>
      <w:r>
        <w:rPr>
          <w:b/>
          <w:bCs/>
          <w:noProof/>
        </w:rPr>
        <w:fldChar w:fldCharType="end"/>
      </w:r>
      <w:r>
        <w:rPr>
          <w:b/>
          <w:bCs/>
          <w:noProof/>
        </w:rPr>
        <w:br w:type="page"/>
      </w:r>
    </w:p>
    <w:p w14:paraId="56ADE086" w14:textId="77777777" w:rsidR="00B84719" w:rsidRDefault="00B84719" w:rsidP="00B84719">
      <w:pPr>
        <w:spacing w:before="200" w:after="200"/>
      </w:pPr>
    </w:p>
    <w:p w14:paraId="678B503D" w14:textId="77777777" w:rsidR="00B84719" w:rsidRDefault="00B84719" w:rsidP="00B84719">
      <w:pPr>
        <w:spacing w:before="200" w:after="200"/>
        <w:sectPr w:rsidR="00B84719" w:rsidSect="001F48E3">
          <w:footerReference w:type="even" r:id="rId7"/>
          <w:footerReference w:type="default" r:id="rId8"/>
          <w:pgSz w:w="11900" w:h="16840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66923303" w14:textId="77777777" w:rsidR="00B84719" w:rsidRDefault="00B84719" w:rsidP="00B84719">
      <w:pPr>
        <w:spacing w:line="240" w:lineRule="auto"/>
        <w:rPr>
          <w:b/>
          <w:bCs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1BBE7CA" w14:textId="328BCC5E" w:rsidR="00B84719" w:rsidRDefault="00C63EA0" w:rsidP="00B84719">
      <w:pPr>
        <w:pStyle w:val="Nadpis1"/>
      </w:pPr>
      <w:r>
        <w:lastRenderedPageBreak/>
        <w:t>Jak simulovat ekonomické modely</w:t>
      </w:r>
    </w:p>
    <w:p w14:paraId="70B7E0DC" w14:textId="77777777" w:rsidR="00B84719" w:rsidRDefault="00B84719" w:rsidP="00B84719">
      <w:pPr>
        <w:pStyle w:val="Odstavecseseznamem"/>
        <w:numPr>
          <w:ilvl w:val="0"/>
          <w:numId w:val="1"/>
        </w:numPr>
      </w:pPr>
    </w:p>
    <w:p w14:paraId="593A45C4" w14:textId="77777777" w:rsidR="00B84719" w:rsidRDefault="00B84719" w:rsidP="00B84719">
      <w:r>
        <w:br w:type="page"/>
      </w:r>
    </w:p>
    <w:p w14:paraId="2B9354FC" w14:textId="77777777" w:rsidR="00B84719" w:rsidRDefault="00B84719" w:rsidP="00B84719">
      <w:pPr>
        <w:pStyle w:val="Nadpis1"/>
      </w:pPr>
      <w:bookmarkStart w:id="0" w:name="_Toc146142409"/>
      <w:r>
        <w:lastRenderedPageBreak/>
        <w:t>Slovníček</w:t>
      </w:r>
      <w:bookmarkEnd w:id="0"/>
    </w:p>
    <w:p w14:paraId="4E3006C9" w14:textId="77777777" w:rsidR="00DC0F87" w:rsidRPr="00B84719" w:rsidRDefault="00DC0F87" w:rsidP="00B84719">
      <w:pPr>
        <w:pStyle w:val="Odstavecseseznamem"/>
        <w:numPr>
          <w:ilvl w:val="0"/>
          <w:numId w:val="166"/>
        </w:numPr>
        <w:rPr>
          <w:rStyle w:val="Zdraznnintenzivn"/>
        </w:rPr>
      </w:pPr>
    </w:p>
    <w:sectPr w:rsidR="00DC0F87" w:rsidRPr="00B84719" w:rsidSect="001F48E3">
      <w:headerReference w:type="default" r:id="rId9"/>
      <w:footerReference w:type="even" r:id="rId10"/>
      <w:footerReference w:type="default" r:id="rId11"/>
      <w:footerReference w:type="first" r:id="rId12"/>
      <w:type w:val="continuous"/>
      <w:pgSz w:w="11900" w:h="16840"/>
      <w:pgMar w:top="1417" w:right="1417" w:bottom="1417" w:left="1417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3B6A68" w14:textId="77777777" w:rsidR="005311A8" w:rsidRDefault="005311A8">
      <w:pPr>
        <w:spacing w:line="240" w:lineRule="auto"/>
      </w:pPr>
      <w:r>
        <w:separator/>
      </w:r>
    </w:p>
  </w:endnote>
  <w:endnote w:type="continuationSeparator" w:id="0">
    <w:p w14:paraId="0D945ABB" w14:textId="77777777" w:rsidR="005311A8" w:rsidRDefault="00531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Základní text">
    <w:altName w:val="Times New Roman"/>
    <w:panose1 w:val="020B0604020202020204"/>
    <w:charset w:val="00"/>
    <w:family w:val="roman"/>
    <w:pitch w:val="default"/>
  </w:font>
  <w:font w:name="Times New Roman (Nadpisy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lostrnky"/>
      </w:rPr>
      <w:id w:val="532610347"/>
      <w:docPartObj>
        <w:docPartGallery w:val="Page Numbers (Bottom of Page)"/>
        <w:docPartUnique/>
      </w:docPartObj>
    </w:sdtPr>
    <w:sdtContent>
      <w:p w14:paraId="47EBF227" w14:textId="77777777" w:rsidR="00DC0F87" w:rsidRDefault="00000000" w:rsidP="00195C06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41B59C3B" w14:textId="77777777" w:rsidR="00DC0F87" w:rsidRDefault="00DC0F87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AC21E" w14:textId="77777777" w:rsidR="00DC0F87" w:rsidRDefault="00DC0F87" w:rsidP="00195C06">
    <w:pPr>
      <w:pStyle w:val="Zpat"/>
      <w:framePr w:wrap="none" w:vAnchor="text" w:hAnchor="margin" w:xAlign="center" w:y="1"/>
      <w:rPr>
        <w:rStyle w:val="slostrnky"/>
      </w:rPr>
    </w:pPr>
  </w:p>
  <w:p w14:paraId="3825C840" w14:textId="77777777" w:rsidR="00DC0F87" w:rsidRDefault="00DC0F87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lostrnky"/>
      </w:rPr>
      <w:id w:val="-1296375834"/>
      <w:docPartObj>
        <w:docPartGallery w:val="Page Numbers (Bottom of Page)"/>
        <w:docPartUnique/>
      </w:docPartObj>
    </w:sdtPr>
    <w:sdtContent>
      <w:p w14:paraId="7D299E56" w14:textId="77777777" w:rsidR="00DC0F87" w:rsidRDefault="00000000" w:rsidP="00C451E8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40AC4313" w14:textId="77777777" w:rsidR="00DC0F87" w:rsidRDefault="00DC0F87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lostrnky"/>
      </w:rPr>
      <w:id w:val="1709525631"/>
      <w:docPartObj>
        <w:docPartGallery w:val="Page Numbers (Bottom of Page)"/>
        <w:docPartUnique/>
      </w:docPartObj>
    </w:sdtPr>
    <w:sdtContent>
      <w:p w14:paraId="380038AD" w14:textId="77777777" w:rsidR="00DC0F87" w:rsidRDefault="00000000" w:rsidP="007850AC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3</w:t>
        </w:r>
        <w:r>
          <w:rPr>
            <w:rStyle w:val="slostrnky"/>
          </w:rPr>
          <w:fldChar w:fldCharType="end"/>
        </w:r>
      </w:p>
    </w:sdtContent>
  </w:sdt>
  <w:p w14:paraId="7B8B1997" w14:textId="77777777" w:rsidR="00DC0F87" w:rsidRDefault="00DC0F87">
    <w:pPr>
      <w:pStyle w:val="Zpa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lostrnky"/>
      </w:rPr>
      <w:id w:val="207160247"/>
      <w:docPartObj>
        <w:docPartGallery w:val="Page Numbers (Bottom of Page)"/>
        <w:docPartUnique/>
      </w:docPartObj>
    </w:sdtPr>
    <w:sdtContent>
      <w:p w14:paraId="16537480" w14:textId="77777777" w:rsidR="00DC0F87" w:rsidRDefault="00000000" w:rsidP="00195C06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3</w:t>
        </w:r>
        <w:r>
          <w:rPr>
            <w:rStyle w:val="slostrnky"/>
          </w:rPr>
          <w:fldChar w:fldCharType="end"/>
        </w:r>
      </w:p>
    </w:sdtContent>
  </w:sdt>
  <w:p w14:paraId="1AA90741" w14:textId="77777777" w:rsidR="00DC0F87" w:rsidRDefault="00DC0F8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622657" w14:textId="77777777" w:rsidR="005311A8" w:rsidRDefault="005311A8">
      <w:pPr>
        <w:spacing w:line="240" w:lineRule="auto"/>
      </w:pPr>
      <w:r>
        <w:separator/>
      </w:r>
    </w:p>
  </w:footnote>
  <w:footnote w:type="continuationSeparator" w:id="0">
    <w:p w14:paraId="4E8CD6B0" w14:textId="77777777" w:rsidR="005311A8" w:rsidRDefault="005311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DA393" w14:textId="77777777" w:rsidR="00DC0F87" w:rsidRDefault="00DC0F87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2386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528A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553D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F09A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C4C0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71632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0740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02D3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A03A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4C5E5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6647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A534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0078A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733E0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B0A39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E26E1D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E86E9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F95C6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844D1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7C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E80A9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0D2AE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4E75A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8A517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03010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181EB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50015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261D8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9F3B7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E531A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94F34A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247AC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0A7D1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B39102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BF299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397C3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B9311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F24AB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547BF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5D0BF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AE7E72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8776F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314CF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743617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C41D1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601AF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CA20A0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CA63B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EFC3D7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B037D9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EA494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425F9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4D032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7E7A9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2BF790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43A640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3B057D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803E9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602289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883F2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6DE32B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9425D2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98A34C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9B5259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015A5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9A4EB9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CE6112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EC7C7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0A5AB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8A12C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DA94B2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DB03E1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E4C2CD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79773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F305E9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0B7747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33786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CE0C0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740EC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96229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40F269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773C9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4B51E6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DC7F2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54F1DF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7567C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588442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5B213B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5F46522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62362A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643343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8360FA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8A4069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B664DA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D5A2FE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D946C7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E606BB2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FEF4259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0FC271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16E2B5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17C413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1A9042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24F78D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3AE063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45914C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D4134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50D18A2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5380AF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5881292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291FC2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7081BB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70E740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7AE01A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86B57E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98B750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9E6170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E9E0BB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19D162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1FE278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29A701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2B171FD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3AD239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3BE4B2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56103D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68C481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85F462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860083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9616CA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A82558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B2C504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B833D22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BC11A3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C193BB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CD97E54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EE46D2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F0D17F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F4C73A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FD5094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FD5165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2447D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1966695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1E7027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2267BC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2C5415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2F74D7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4454F1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4687FA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5225E5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57429D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65438FD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66D7B8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6A03320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70E1D0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75F533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9127F81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9CB3C5A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AA4386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BB46A6F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C8B367E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C9C398C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D3231E7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DFF6888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E1B2776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F357563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F93722B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F953B09"/>
    <w:multiLevelType w:val="multilevel"/>
    <w:tmpl w:val="492C98B6"/>
    <w:lvl w:ilvl="0">
      <w:numFmt w:val="bullet"/>
      <w:lvlText w:val="-"/>
      <w:lvlJc w:val="left"/>
      <w:pPr>
        <w:ind w:left="284" w:hanging="284"/>
      </w:pPr>
      <w:rPr>
        <w:rFonts w:ascii="Calibri" w:hAnsi="Calibri" w:hint="default"/>
      </w:rPr>
    </w:lvl>
    <w:lvl w:ilvl="1">
      <w:numFmt w:val="bullet"/>
      <w:lvlText w:val="-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331564">
    <w:abstractNumId w:val="50"/>
  </w:num>
  <w:num w:numId="2" w16cid:durableId="50229220">
    <w:abstractNumId w:val="85"/>
  </w:num>
  <w:num w:numId="3" w16cid:durableId="773208955">
    <w:abstractNumId w:val="77"/>
  </w:num>
  <w:num w:numId="4" w16cid:durableId="132913399">
    <w:abstractNumId w:val="81"/>
  </w:num>
  <w:num w:numId="5" w16cid:durableId="1865823292">
    <w:abstractNumId w:val="149"/>
  </w:num>
  <w:num w:numId="6" w16cid:durableId="1384214077">
    <w:abstractNumId w:val="133"/>
  </w:num>
  <w:num w:numId="7" w16cid:durableId="624625748">
    <w:abstractNumId w:val="90"/>
  </w:num>
  <w:num w:numId="8" w16cid:durableId="117378818">
    <w:abstractNumId w:val="138"/>
  </w:num>
  <w:num w:numId="9" w16cid:durableId="1055198633">
    <w:abstractNumId w:val="27"/>
  </w:num>
  <w:num w:numId="10" w16cid:durableId="753865133">
    <w:abstractNumId w:val="123"/>
  </w:num>
  <w:num w:numId="11" w16cid:durableId="801777523">
    <w:abstractNumId w:val="63"/>
  </w:num>
  <w:num w:numId="12" w16cid:durableId="1420520335">
    <w:abstractNumId w:val="164"/>
  </w:num>
  <w:num w:numId="13" w16cid:durableId="385033831">
    <w:abstractNumId w:val="71"/>
  </w:num>
  <w:num w:numId="14" w16cid:durableId="1521435895">
    <w:abstractNumId w:val="82"/>
  </w:num>
  <w:num w:numId="15" w16cid:durableId="759838211">
    <w:abstractNumId w:val="99"/>
  </w:num>
  <w:num w:numId="16" w16cid:durableId="1619483482">
    <w:abstractNumId w:val="141"/>
  </w:num>
  <w:num w:numId="17" w16cid:durableId="2073625286">
    <w:abstractNumId w:val="152"/>
  </w:num>
  <w:num w:numId="18" w16cid:durableId="972909937">
    <w:abstractNumId w:val="158"/>
  </w:num>
  <w:num w:numId="19" w16cid:durableId="1751926471">
    <w:abstractNumId w:val="104"/>
  </w:num>
  <w:num w:numId="20" w16cid:durableId="1335498797">
    <w:abstractNumId w:val="32"/>
  </w:num>
  <w:num w:numId="21" w16cid:durableId="1892957283">
    <w:abstractNumId w:val="140"/>
  </w:num>
  <w:num w:numId="22" w16cid:durableId="798104930">
    <w:abstractNumId w:val="96"/>
  </w:num>
  <w:num w:numId="23" w16cid:durableId="1125349856">
    <w:abstractNumId w:val="46"/>
  </w:num>
  <w:num w:numId="24" w16cid:durableId="1664166351">
    <w:abstractNumId w:val="157"/>
  </w:num>
  <w:num w:numId="25" w16cid:durableId="1095515625">
    <w:abstractNumId w:val="18"/>
  </w:num>
  <w:num w:numId="26" w16cid:durableId="240213213">
    <w:abstractNumId w:val="78"/>
  </w:num>
  <w:num w:numId="27" w16cid:durableId="1504010861">
    <w:abstractNumId w:val="148"/>
  </w:num>
  <w:num w:numId="28" w16cid:durableId="289282967">
    <w:abstractNumId w:val="88"/>
  </w:num>
  <w:num w:numId="29" w16cid:durableId="1526400928">
    <w:abstractNumId w:val="20"/>
  </w:num>
  <w:num w:numId="30" w16cid:durableId="299463077">
    <w:abstractNumId w:val="43"/>
  </w:num>
  <w:num w:numId="31" w16cid:durableId="570624322">
    <w:abstractNumId w:val="28"/>
  </w:num>
  <w:num w:numId="32" w16cid:durableId="1132505">
    <w:abstractNumId w:val="118"/>
  </w:num>
  <w:num w:numId="33" w16cid:durableId="24797673">
    <w:abstractNumId w:val="51"/>
  </w:num>
  <w:num w:numId="34" w16cid:durableId="1587225779">
    <w:abstractNumId w:val="23"/>
  </w:num>
  <w:num w:numId="35" w16cid:durableId="1234317387">
    <w:abstractNumId w:val="128"/>
  </w:num>
  <w:num w:numId="36" w16cid:durableId="805708813">
    <w:abstractNumId w:val="41"/>
  </w:num>
  <w:num w:numId="37" w16cid:durableId="1768384183">
    <w:abstractNumId w:val="159"/>
  </w:num>
  <w:num w:numId="38" w16cid:durableId="581764120">
    <w:abstractNumId w:val="160"/>
  </w:num>
  <w:num w:numId="39" w16cid:durableId="1555237559">
    <w:abstractNumId w:val="134"/>
  </w:num>
  <w:num w:numId="40" w16cid:durableId="1083070355">
    <w:abstractNumId w:val="67"/>
  </w:num>
  <w:num w:numId="41" w16cid:durableId="270818976">
    <w:abstractNumId w:val="109"/>
  </w:num>
  <w:num w:numId="42" w16cid:durableId="1674330808">
    <w:abstractNumId w:val="52"/>
  </w:num>
  <w:num w:numId="43" w16cid:durableId="317267866">
    <w:abstractNumId w:val="70"/>
  </w:num>
  <w:num w:numId="44" w16cid:durableId="653146108">
    <w:abstractNumId w:val="119"/>
  </w:num>
  <w:num w:numId="45" w16cid:durableId="2080982242">
    <w:abstractNumId w:val="89"/>
  </w:num>
  <w:num w:numId="46" w16cid:durableId="792941166">
    <w:abstractNumId w:val="161"/>
  </w:num>
  <w:num w:numId="47" w16cid:durableId="1375469974">
    <w:abstractNumId w:val="108"/>
  </w:num>
  <w:num w:numId="48" w16cid:durableId="1355228026">
    <w:abstractNumId w:val="31"/>
  </w:num>
  <w:num w:numId="49" w16cid:durableId="280185363">
    <w:abstractNumId w:val="38"/>
  </w:num>
  <w:num w:numId="50" w16cid:durableId="1269967101">
    <w:abstractNumId w:val="4"/>
  </w:num>
  <w:num w:numId="51" w16cid:durableId="1757021130">
    <w:abstractNumId w:val="49"/>
  </w:num>
  <w:num w:numId="52" w16cid:durableId="1009910714">
    <w:abstractNumId w:val="74"/>
  </w:num>
  <w:num w:numId="53" w16cid:durableId="834154273">
    <w:abstractNumId w:val="116"/>
  </w:num>
  <w:num w:numId="54" w16cid:durableId="1082607812">
    <w:abstractNumId w:val="115"/>
  </w:num>
  <w:num w:numId="55" w16cid:durableId="141389724">
    <w:abstractNumId w:val="143"/>
  </w:num>
  <w:num w:numId="56" w16cid:durableId="572664410">
    <w:abstractNumId w:val="127"/>
  </w:num>
  <w:num w:numId="57" w16cid:durableId="327907557">
    <w:abstractNumId w:val="144"/>
  </w:num>
  <w:num w:numId="58" w16cid:durableId="318769723">
    <w:abstractNumId w:val="122"/>
  </w:num>
  <w:num w:numId="59" w16cid:durableId="1002126386">
    <w:abstractNumId w:val="48"/>
  </w:num>
  <w:num w:numId="60" w16cid:durableId="1996950160">
    <w:abstractNumId w:val="69"/>
  </w:num>
  <w:num w:numId="61" w16cid:durableId="335695384">
    <w:abstractNumId w:val="26"/>
  </w:num>
  <w:num w:numId="62" w16cid:durableId="414666408">
    <w:abstractNumId w:val="2"/>
  </w:num>
  <w:num w:numId="63" w16cid:durableId="805589136">
    <w:abstractNumId w:val="30"/>
  </w:num>
  <w:num w:numId="64" w16cid:durableId="4138435">
    <w:abstractNumId w:val="33"/>
  </w:num>
  <w:num w:numId="65" w16cid:durableId="1578048690">
    <w:abstractNumId w:val="68"/>
  </w:num>
  <w:num w:numId="66" w16cid:durableId="521551455">
    <w:abstractNumId w:val="120"/>
  </w:num>
  <w:num w:numId="67" w16cid:durableId="1868643458">
    <w:abstractNumId w:val="62"/>
  </w:num>
  <w:num w:numId="68" w16cid:durableId="1653607545">
    <w:abstractNumId w:val="136"/>
  </w:num>
  <w:num w:numId="69" w16cid:durableId="592082454">
    <w:abstractNumId w:val="24"/>
  </w:num>
  <w:num w:numId="70" w16cid:durableId="1725786109">
    <w:abstractNumId w:val="101"/>
  </w:num>
  <w:num w:numId="71" w16cid:durableId="223109203">
    <w:abstractNumId w:val="100"/>
  </w:num>
  <w:num w:numId="72" w16cid:durableId="1672904634">
    <w:abstractNumId w:val="57"/>
  </w:num>
  <w:num w:numId="73" w16cid:durableId="1863669493">
    <w:abstractNumId w:val="66"/>
  </w:num>
  <w:num w:numId="74" w16cid:durableId="111680274">
    <w:abstractNumId w:val="139"/>
  </w:num>
  <w:num w:numId="75" w16cid:durableId="1176962781">
    <w:abstractNumId w:val="113"/>
  </w:num>
  <w:num w:numId="76" w16cid:durableId="49815610">
    <w:abstractNumId w:val="125"/>
  </w:num>
  <w:num w:numId="77" w16cid:durableId="2055999913">
    <w:abstractNumId w:val="94"/>
  </w:num>
  <w:num w:numId="78" w16cid:durableId="815728651">
    <w:abstractNumId w:val="103"/>
  </w:num>
  <w:num w:numId="79" w16cid:durableId="1660769109">
    <w:abstractNumId w:val="76"/>
  </w:num>
  <w:num w:numId="80" w16cid:durableId="1919706075">
    <w:abstractNumId w:val="154"/>
  </w:num>
  <w:num w:numId="81" w16cid:durableId="1059135821">
    <w:abstractNumId w:val="21"/>
  </w:num>
  <w:num w:numId="82" w16cid:durableId="1266812460">
    <w:abstractNumId w:val="11"/>
  </w:num>
  <w:num w:numId="83" w16cid:durableId="918371682">
    <w:abstractNumId w:val="111"/>
  </w:num>
  <w:num w:numId="84" w16cid:durableId="542523745">
    <w:abstractNumId w:val="44"/>
  </w:num>
  <w:num w:numId="85" w16cid:durableId="399640708">
    <w:abstractNumId w:val="59"/>
  </w:num>
  <w:num w:numId="86" w16cid:durableId="539129709">
    <w:abstractNumId w:val="150"/>
  </w:num>
  <w:num w:numId="87" w16cid:durableId="1577785293">
    <w:abstractNumId w:val="64"/>
  </w:num>
  <w:num w:numId="88" w16cid:durableId="1983001909">
    <w:abstractNumId w:val="58"/>
  </w:num>
  <w:num w:numId="89" w16cid:durableId="1968470055">
    <w:abstractNumId w:val="29"/>
  </w:num>
  <w:num w:numId="90" w16cid:durableId="1511289974">
    <w:abstractNumId w:val="13"/>
  </w:num>
  <w:num w:numId="91" w16cid:durableId="303510777">
    <w:abstractNumId w:val="147"/>
  </w:num>
  <w:num w:numId="92" w16cid:durableId="249509678">
    <w:abstractNumId w:val="61"/>
  </w:num>
  <w:num w:numId="93" w16cid:durableId="1577471574">
    <w:abstractNumId w:val="87"/>
  </w:num>
  <w:num w:numId="94" w16cid:durableId="1594119598">
    <w:abstractNumId w:val="54"/>
  </w:num>
  <w:num w:numId="95" w16cid:durableId="1138912982">
    <w:abstractNumId w:val="131"/>
  </w:num>
  <w:num w:numId="96" w16cid:durableId="19480173">
    <w:abstractNumId w:val="145"/>
  </w:num>
  <w:num w:numId="97" w16cid:durableId="1786844737">
    <w:abstractNumId w:val="124"/>
  </w:num>
  <w:num w:numId="98" w16cid:durableId="322666410">
    <w:abstractNumId w:val="132"/>
  </w:num>
  <w:num w:numId="99" w16cid:durableId="2048682528">
    <w:abstractNumId w:val="10"/>
  </w:num>
  <w:num w:numId="100" w16cid:durableId="1797217118">
    <w:abstractNumId w:val="56"/>
  </w:num>
  <w:num w:numId="101" w16cid:durableId="520045750">
    <w:abstractNumId w:val="112"/>
  </w:num>
  <w:num w:numId="102" w16cid:durableId="125203421">
    <w:abstractNumId w:val="35"/>
  </w:num>
  <w:num w:numId="103" w16cid:durableId="1337805882">
    <w:abstractNumId w:val="163"/>
  </w:num>
  <w:num w:numId="104" w16cid:durableId="2097241558">
    <w:abstractNumId w:val="55"/>
  </w:num>
  <w:num w:numId="105" w16cid:durableId="468594305">
    <w:abstractNumId w:val="75"/>
  </w:num>
  <w:num w:numId="106" w16cid:durableId="1267738666">
    <w:abstractNumId w:val="121"/>
  </w:num>
  <w:num w:numId="107" w16cid:durableId="1423992985">
    <w:abstractNumId w:val="47"/>
  </w:num>
  <w:num w:numId="108" w16cid:durableId="353045973">
    <w:abstractNumId w:val="25"/>
  </w:num>
  <w:num w:numId="109" w16cid:durableId="1268465065">
    <w:abstractNumId w:val="37"/>
  </w:num>
  <w:num w:numId="110" w16cid:durableId="1663194105">
    <w:abstractNumId w:val="102"/>
  </w:num>
  <w:num w:numId="111" w16cid:durableId="632908549">
    <w:abstractNumId w:val="105"/>
  </w:num>
  <w:num w:numId="112" w16cid:durableId="9450149">
    <w:abstractNumId w:val="95"/>
  </w:num>
  <w:num w:numId="113" w16cid:durableId="1336420459">
    <w:abstractNumId w:val="155"/>
  </w:num>
  <w:num w:numId="114" w16cid:durableId="269163014">
    <w:abstractNumId w:val="162"/>
  </w:num>
  <w:num w:numId="115" w16cid:durableId="1401363785">
    <w:abstractNumId w:val="8"/>
  </w:num>
  <w:num w:numId="116" w16cid:durableId="1704670522">
    <w:abstractNumId w:val="165"/>
  </w:num>
  <w:num w:numId="117" w16cid:durableId="467479291">
    <w:abstractNumId w:val="117"/>
  </w:num>
  <w:num w:numId="118" w16cid:durableId="1683510743">
    <w:abstractNumId w:val="1"/>
  </w:num>
  <w:num w:numId="119" w16cid:durableId="1572693384">
    <w:abstractNumId w:val="60"/>
  </w:num>
  <w:num w:numId="120" w16cid:durableId="2011177706">
    <w:abstractNumId w:val="22"/>
  </w:num>
  <w:num w:numId="121" w16cid:durableId="1305357161">
    <w:abstractNumId w:val="72"/>
  </w:num>
  <w:num w:numId="122" w16cid:durableId="746801296">
    <w:abstractNumId w:val="97"/>
  </w:num>
  <w:num w:numId="123" w16cid:durableId="592468650">
    <w:abstractNumId w:val="17"/>
  </w:num>
  <w:num w:numId="124" w16cid:durableId="1883011823">
    <w:abstractNumId w:val="7"/>
  </w:num>
  <w:num w:numId="125" w16cid:durableId="618411718">
    <w:abstractNumId w:val="130"/>
  </w:num>
  <w:num w:numId="126" w16cid:durableId="1826579770">
    <w:abstractNumId w:val="5"/>
  </w:num>
  <w:num w:numId="127" w16cid:durableId="725372280">
    <w:abstractNumId w:val="86"/>
  </w:num>
  <w:num w:numId="128" w16cid:durableId="1469515044">
    <w:abstractNumId w:val="91"/>
  </w:num>
  <w:num w:numId="129" w16cid:durableId="795224695">
    <w:abstractNumId w:val="126"/>
  </w:num>
  <w:num w:numId="130" w16cid:durableId="1178736894">
    <w:abstractNumId w:val="14"/>
  </w:num>
  <w:num w:numId="131" w16cid:durableId="1031342905">
    <w:abstractNumId w:val="110"/>
  </w:num>
  <w:num w:numId="132" w16cid:durableId="1573738531">
    <w:abstractNumId w:val="16"/>
  </w:num>
  <w:num w:numId="133" w16cid:durableId="294216169">
    <w:abstractNumId w:val="106"/>
  </w:num>
  <w:num w:numId="134" w16cid:durableId="1755541714">
    <w:abstractNumId w:val="84"/>
  </w:num>
  <w:num w:numId="135" w16cid:durableId="743643996">
    <w:abstractNumId w:val="114"/>
  </w:num>
  <w:num w:numId="136" w16cid:durableId="1776896660">
    <w:abstractNumId w:val="15"/>
  </w:num>
  <w:num w:numId="137" w16cid:durableId="927884540">
    <w:abstractNumId w:val="19"/>
  </w:num>
  <w:num w:numId="138" w16cid:durableId="1668048620">
    <w:abstractNumId w:val="6"/>
  </w:num>
  <w:num w:numId="139" w16cid:durableId="760108587">
    <w:abstractNumId w:val="42"/>
  </w:num>
  <w:num w:numId="140" w16cid:durableId="2059931265">
    <w:abstractNumId w:val="53"/>
  </w:num>
  <w:num w:numId="141" w16cid:durableId="386338998">
    <w:abstractNumId w:val="9"/>
  </w:num>
  <w:num w:numId="142" w16cid:durableId="1752116720">
    <w:abstractNumId w:val="137"/>
  </w:num>
  <w:num w:numId="143" w16cid:durableId="1029065943">
    <w:abstractNumId w:val="73"/>
  </w:num>
  <w:num w:numId="144" w16cid:durableId="337855904">
    <w:abstractNumId w:val="79"/>
  </w:num>
  <w:num w:numId="145" w16cid:durableId="1281447902">
    <w:abstractNumId w:val="142"/>
  </w:num>
  <w:num w:numId="146" w16cid:durableId="1095512124">
    <w:abstractNumId w:val="107"/>
  </w:num>
  <w:num w:numId="147" w16cid:durableId="2039353583">
    <w:abstractNumId w:val="135"/>
  </w:num>
  <w:num w:numId="148" w16cid:durableId="1592084614">
    <w:abstractNumId w:val="39"/>
  </w:num>
  <w:num w:numId="149" w16cid:durableId="1204558721">
    <w:abstractNumId w:val="0"/>
  </w:num>
  <w:num w:numId="150" w16cid:durableId="934435457">
    <w:abstractNumId w:val="40"/>
  </w:num>
  <w:num w:numId="151" w16cid:durableId="1326783719">
    <w:abstractNumId w:val="153"/>
  </w:num>
  <w:num w:numId="152" w16cid:durableId="1689791697">
    <w:abstractNumId w:val="3"/>
  </w:num>
  <w:num w:numId="153" w16cid:durableId="2074621989">
    <w:abstractNumId w:val="80"/>
  </w:num>
  <w:num w:numId="154" w16cid:durableId="574511566">
    <w:abstractNumId w:val="65"/>
  </w:num>
  <w:num w:numId="155" w16cid:durableId="1052341879">
    <w:abstractNumId w:val="45"/>
  </w:num>
  <w:num w:numId="156" w16cid:durableId="1701666136">
    <w:abstractNumId w:val="34"/>
  </w:num>
  <w:num w:numId="157" w16cid:durableId="1983466192">
    <w:abstractNumId w:val="92"/>
  </w:num>
  <w:num w:numId="158" w16cid:durableId="707611958">
    <w:abstractNumId w:val="129"/>
  </w:num>
  <w:num w:numId="159" w16cid:durableId="723798577">
    <w:abstractNumId w:val="98"/>
  </w:num>
  <w:num w:numId="160" w16cid:durableId="2134129138">
    <w:abstractNumId w:val="83"/>
  </w:num>
  <w:num w:numId="161" w16cid:durableId="1595437462">
    <w:abstractNumId w:val="146"/>
  </w:num>
  <w:num w:numId="162" w16cid:durableId="2055227681">
    <w:abstractNumId w:val="12"/>
  </w:num>
  <w:num w:numId="163" w16cid:durableId="1667198338">
    <w:abstractNumId w:val="156"/>
  </w:num>
  <w:num w:numId="164" w16cid:durableId="408887649">
    <w:abstractNumId w:val="151"/>
  </w:num>
  <w:num w:numId="165" w16cid:durableId="716591848">
    <w:abstractNumId w:val="36"/>
  </w:num>
  <w:num w:numId="166" w16cid:durableId="1659309975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A0"/>
    <w:rsid w:val="000400C1"/>
    <w:rsid w:val="0008628D"/>
    <w:rsid w:val="00105B31"/>
    <w:rsid w:val="00136BDA"/>
    <w:rsid w:val="001729EF"/>
    <w:rsid w:val="001F48E3"/>
    <w:rsid w:val="001F7E7C"/>
    <w:rsid w:val="0021595C"/>
    <w:rsid w:val="00266FDA"/>
    <w:rsid w:val="00271EE3"/>
    <w:rsid w:val="00277262"/>
    <w:rsid w:val="00393D6B"/>
    <w:rsid w:val="003A028D"/>
    <w:rsid w:val="003A4BC6"/>
    <w:rsid w:val="00442941"/>
    <w:rsid w:val="004521D1"/>
    <w:rsid w:val="004F323B"/>
    <w:rsid w:val="00507FC4"/>
    <w:rsid w:val="005115E8"/>
    <w:rsid w:val="005311A8"/>
    <w:rsid w:val="005872CE"/>
    <w:rsid w:val="00591DE7"/>
    <w:rsid w:val="005B5B50"/>
    <w:rsid w:val="005C46A3"/>
    <w:rsid w:val="005E50E5"/>
    <w:rsid w:val="006311FF"/>
    <w:rsid w:val="0067793C"/>
    <w:rsid w:val="006D73EE"/>
    <w:rsid w:val="00722AB1"/>
    <w:rsid w:val="00731445"/>
    <w:rsid w:val="0073369C"/>
    <w:rsid w:val="00765220"/>
    <w:rsid w:val="007B4AE2"/>
    <w:rsid w:val="007E0B54"/>
    <w:rsid w:val="008B768F"/>
    <w:rsid w:val="00912674"/>
    <w:rsid w:val="00921E08"/>
    <w:rsid w:val="00930B7F"/>
    <w:rsid w:val="009558A5"/>
    <w:rsid w:val="009C2DC3"/>
    <w:rsid w:val="00A2134D"/>
    <w:rsid w:val="00A35975"/>
    <w:rsid w:val="00A8429D"/>
    <w:rsid w:val="00B84719"/>
    <w:rsid w:val="00B84F1C"/>
    <w:rsid w:val="00B93A42"/>
    <w:rsid w:val="00BA0DB1"/>
    <w:rsid w:val="00BA7E5D"/>
    <w:rsid w:val="00BB211D"/>
    <w:rsid w:val="00BD4753"/>
    <w:rsid w:val="00C63EA0"/>
    <w:rsid w:val="00DC0F87"/>
    <w:rsid w:val="00DE5C58"/>
    <w:rsid w:val="00EF504A"/>
    <w:rsid w:val="00FF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81314"/>
  <w15:chartTrackingRefBased/>
  <w15:docId w15:val="{CAFA1280-ABB6-4044-BE94-62536838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84719"/>
    <w:pPr>
      <w:spacing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B84719"/>
    <w:pPr>
      <w:pBdr>
        <w:top w:val="single" w:sz="24" w:space="0" w:color="297FD5" w:themeColor="accent3"/>
        <w:left w:val="single" w:sz="24" w:space="0" w:color="297FD5" w:themeColor="accent3"/>
        <w:bottom w:val="single" w:sz="24" w:space="0" w:color="297FD5" w:themeColor="accent3"/>
        <w:right w:val="single" w:sz="24" w:space="0" w:color="297FD5" w:themeColor="accent3"/>
      </w:pBdr>
      <w:shd w:val="clear" w:color="auto" w:fill="297FD5" w:themeFill="accent3"/>
      <w:spacing w:after="12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rsid w:val="00B847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autoRedefine/>
    <w:uiPriority w:val="9"/>
    <w:unhideWhenUsed/>
    <w:qFormat/>
    <w:rsid w:val="00B84719"/>
    <w:pPr>
      <w:pBdr>
        <w:top w:val="single" w:sz="6" w:space="2" w:color="297FD5" w:themeColor="accent3"/>
        <w:left w:val="single" w:sz="6" w:space="2" w:color="297FD5" w:themeColor="accent3"/>
      </w:pBdr>
      <w:spacing w:before="120"/>
      <w:outlineLvl w:val="2"/>
    </w:pPr>
    <w:rPr>
      <w:caps/>
      <w:color w:val="297FD5" w:themeColor="accent3"/>
      <w:spacing w:val="15"/>
      <w:sz w:val="22"/>
      <w:szCs w:val="22"/>
    </w:rPr>
  </w:style>
  <w:style w:type="paragraph" w:styleId="Nadpis6">
    <w:name w:val="heading 6"/>
    <w:basedOn w:val="Normln"/>
    <w:next w:val="Normln"/>
    <w:link w:val="Nadpis6Char"/>
    <w:autoRedefine/>
    <w:uiPriority w:val="9"/>
    <w:unhideWhenUsed/>
    <w:qFormat/>
    <w:rsid w:val="007B4AE2"/>
    <w:pPr>
      <w:pBdr>
        <w:bottom w:val="dotted" w:sz="6" w:space="1" w:color="297FD5" w:themeColor="accent3"/>
      </w:pBdr>
      <w:spacing w:before="120" w:after="60"/>
      <w:outlineLvl w:val="5"/>
    </w:pPr>
    <w:rPr>
      <w:rFonts w:cs="Times New Roman (Základní text"/>
      <w:caps/>
      <w:color w:val="297FD5" w:themeColor="accent3"/>
      <w:spacing w:val="10"/>
      <w:sz w:val="22"/>
      <w:szCs w:val="22"/>
    </w:rPr>
  </w:style>
  <w:style w:type="paragraph" w:styleId="Nadpis7">
    <w:name w:val="heading 7"/>
    <w:basedOn w:val="Normln"/>
    <w:next w:val="Normln"/>
    <w:link w:val="Nadpis7Char"/>
    <w:autoRedefine/>
    <w:uiPriority w:val="9"/>
    <w:unhideWhenUsed/>
    <w:qFormat/>
    <w:rsid w:val="00B84719"/>
    <w:pPr>
      <w:keepNext/>
      <w:keepLines/>
      <w:spacing w:before="120"/>
      <w:outlineLvl w:val="6"/>
    </w:pPr>
    <w:rPr>
      <w:rFonts w:eastAsiaTheme="majorEastAsia" w:cs="Times New Roman (Nadpisy CS)"/>
      <w:iCs/>
      <w:caps/>
      <w:color w:val="297FD5" w:themeColor="accent3"/>
      <w:spacing w:val="10"/>
      <w:sz w:val="22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471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97FD5" w:themeColor="accent3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komente">
    <w:name w:val="annotation text"/>
    <w:aliases w:val="Příklad(box)"/>
    <w:basedOn w:val="Normln"/>
    <w:link w:val="TextkomenteChar"/>
    <w:uiPriority w:val="99"/>
    <w:semiHidden/>
    <w:unhideWhenUsed/>
    <w:rsid w:val="00BB211D"/>
  </w:style>
  <w:style w:type="character" w:customStyle="1" w:styleId="TextkomenteChar">
    <w:name w:val="Text komentáře Char"/>
    <w:aliases w:val="Příklad(box) Char"/>
    <w:basedOn w:val="Standardnpsmoodstavce"/>
    <w:link w:val="Textkomente"/>
    <w:uiPriority w:val="99"/>
    <w:semiHidden/>
    <w:rsid w:val="00BB211D"/>
    <w:rPr>
      <w:rFonts w:eastAsiaTheme="minorEastAsia"/>
      <w:sz w:val="20"/>
      <w:szCs w:val="20"/>
    </w:rPr>
  </w:style>
  <w:style w:type="character" w:styleId="Siln">
    <w:name w:val="Strong"/>
    <w:aliases w:val="Příklad"/>
    <w:basedOn w:val="Standardnpsmoodstavce"/>
    <w:uiPriority w:val="22"/>
    <w:qFormat/>
    <w:rsid w:val="00B84719"/>
    <w:rPr>
      <w:rFonts w:asciiTheme="minorHAnsi" w:hAnsiTheme="minorHAnsi"/>
      <w:b/>
      <w:bCs/>
      <w:i w:val="0"/>
      <w:caps w:val="0"/>
      <w:smallCaps/>
      <w:strike w:val="0"/>
      <w:dstrike w:val="0"/>
      <w:vanish w:val="0"/>
      <w:color w:val="297FD5" w:themeColor="accent3"/>
      <w:sz w:val="28"/>
      <w:vertAlign w:val="baseline"/>
    </w:rPr>
  </w:style>
  <w:style w:type="character" w:customStyle="1" w:styleId="Nadpis1Char">
    <w:name w:val="Nadpis 1 Char"/>
    <w:basedOn w:val="Standardnpsmoodstavce"/>
    <w:link w:val="Nadpis1"/>
    <w:uiPriority w:val="9"/>
    <w:rsid w:val="00B84719"/>
    <w:rPr>
      <w:rFonts w:eastAsiaTheme="minorEastAsia"/>
      <w:b/>
      <w:bCs/>
      <w:caps/>
      <w:color w:val="FFFFFF" w:themeColor="background1"/>
      <w:spacing w:val="15"/>
      <w:kern w:val="0"/>
      <w:sz w:val="22"/>
      <w:szCs w:val="22"/>
      <w:shd w:val="clear" w:color="auto" w:fill="297FD5" w:themeFill="accent3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4719"/>
    <w:rPr>
      <w:rFonts w:asciiTheme="majorHAnsi" w:eastAsiaTheme="majorEastAsia" w:hAnsiTheme="majorHAnsi" w:cstheme="majorBidi"/>
      <w:color w:val="374C80" w:themeColor="accent1" w:themeShade="BF"/>
      <w:kern w:val="0"/>
      <w:sz w:val="26"/>
      <w:szCs w:val="26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rsid w:val="00B84719"/>
    <w:rPr>
      <w:rFonts w:eastAsiaTheme="minorEastAsia"/>
      <w:caps/>
      <w:color w:val="297FD5" w:themeColor="accent3"/>
      <w:spacing w:val="15"/>
      <w:kern w:val="0"/>
      <w:sz w:val="22"/>
      <w:szCs w:val="22"/>
      <w14:ligatures w14:val="none"/>
    </w:rPr>
  </w:style>
  <w:style w:type="character" w:customStyle="1" w:styleId="Nadpis6Char">
    <w:name w:val="Nadpis 6 Char"/>
    <w:basedOn w:val="Standardnpsmoodstavce"/>
    <w:link w:val="Nadpis6"/>
    <w:uiPriority w:val="9"/>
    <w:rsid w:val="007B4AE2"/>
    <w:rPr>
      <w:rFonts w:eastAsiaTheme="minorEastAsia" w:cs="Times New Roman (Základní text"/>
      <w:caps/>
      <w:color w:val="297FD5" w:themeColor="accent3"/>
      <w:spacing w:val="10"/>
      <w:kern w:val="0"/>
      <w:sz w:val="22"/>
      <w:szCs w:val="22"/>
      <w14:ligatures w14:val="none"/>
    </w:rPr>
  </w:style>
  <w:style w:type="character" w:customStyle="1" w:styleId="Nadpis7Char">
    <w:name w:val="Nadpis 7 Char"/>
    <w:basedOn w:val="Standardnpsmoodstavce"/>
    <w:link w:val="Nadpis7"/>
    <w:uiPriority w:val="9"/>
    <w:rsid w:val="00B84719"/>
    <w:rPr>
      <w:rFonts w:eastAsiaTheme="majorEastAsia" w:cs="Times New Roman (Nadpisy CS)"/>
      <w:iCs/>
      <w:caps/>
      <w:color w:val="297FD5" w:themeColor="accent3"/>
      <w:spacing w:val="10"/>
      <w:kern w:val="0"/>
      <w:sz w:val="22"/>
      <w:szCs w:val="20"/>
      <w14:ligatures w14:val="none"/>
    </w:rPr>
  </w:style>
  <w:style w:type="paragraph" w:styleId="Nzev">
    <w:name w:val="Title"/>
    <w:basedOn w:val="Normln"/>
    <w:next w:val="Normln"/>
    <w:link w:val="NzevChar"/>
    <w:uiPriority w:val="10"/>
    <w:qFormat/>
    <w:rsid w:val="00B84719"/>
    <w:pPr>
      <w:spacing w:before="720"/>
    </w:pPr>
    <w:rPr>
      <w:caps/>
      <w:color w:val="1E5E9F" w:themeColor="accent3" w:themeShade="BF"/>
      <w:spacing w:val="10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B84719"/>
    <w:rPr>
      <w:rFonts w:eastAsiaTheme="minorEastAsia"/>
      <w:caps/>
      <w:color w:val="1E5E9F" w:themeColor="accent3" w:themeShade="BF"/>
      <w:spacing w:val="10"/>
      <w:kern w:val="28"/>
      <w:sz w:val="52"/>
      <w:szCs w:val="52"/>
      <w14:ligatures w14:val="none"/>
    </w:rPr>
  </w:style>
  <w:style w:type="paragraph" w:styleId="Odstavecseseznamem">
    <w:name w:val="List Paragraph"/>
    <w:basedOn w:val="Normln"/>
    <w:uiPriority w:val="34"/>
    <w:qFormat/>
    <w:rsid w:val="00B84719"/>
    <w:pPr>
      <w:ind w:left="720"/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B84719"/>
    <w:pPr>
      <w:tabs>
        <w:tab w:val="right" w:leader="underscore" w:pos="9056"/>
      </w:tabs>
      <w:spacing w:before="120" w:after="120"/>
    </w:pPr>
    <w:rPr>
      <w:b/>
      <w:bCs/>
      <w:caps/>
    </w:rPr>
  </w:style>
  <w:style w:type="paragraph" w:styleId="Zpat">
    <w:name w:val="footer"/>
    <w:basedOn w:val="Normln"/>
    <w:link w:val="ZpatChar"/>
    <w:uiPriority w:val="99"/>
    <w:unhideWhenUsed/>
    <w:rsid w:val="00B84719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84719"/>
    <w:rPr>
      <w:rFonts w:eastAsiaTheme="minorEastAsia"/>
      <w:kern w:val="0"/>
      <w:sz w:val="20"/>
      <w:szCs w:val="20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rsid w:val="00B84719"/>
  </w:style>
  <w:style w:type="character" w:styleId="Hypertextovodkaz">
    <w:name w:val="Hyperlink"/>
    <w:basedOn w:val="Standardnpsmoodstavce"/>
    <w:uiPriority w:val="99"/>
    <w:unhideWhenUsed/>
    <w:rsid w:val="00B84719"/>
    <w:rPr>
      <w:color w:val="9454C3" w:themeColor="hyperlink"/>
      <w:u w:val="single"/>
    </w:rPr>
  </w:style>
  <w:style w:type="table" w:styleId="Mkatabulky">
    <w:name w:val="Table Grid"/>
    <w:basedOn w:val="Normlntabulka"/>
    <w:uiPriority w:val="39"/>
    <w:rsid w:val="00B84719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B84719"/>
    <w:rPr>
      <w:color w:val="808080"/>
    </w:rPr>
  </w:style>
  <w:style w:type="paragraph" w:styleId="Titulek">
    <w:name w:val="caption"/>
    <w:basedOn w:val="Normln"/>
    <w:next w:val="Normln"/>
    <w:uiPriority w:val="35"/>
    <w:unhideWhenUsed/>
    <w:qFormat/>
    <w:rsid w:val="00591DE7"/>
    <w:pPr>
      <w:spacing w:before="120" w:line="240" w:lineRule="auto"/>
    </w:pPr>
    <w:rPr>
      <w:rFonts w:cs="Times New Roman (Základní text"/>
      <w:iCs/>
      <w:smallCaps/>
      <w:color w:val="297FD5" w:themeColor="accent3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84719"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84719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84719"/>
    <w:rPr>
      <w:rFonts w:eastAsiaTheme="minorEastAsia"/>
      <w:b/>
      <w:bCs/>
      <w:kern w:val="0"/>
      <w:sz w:val="20"/>
      <w:szCs w:val="20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B84719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84719"/>
    <w:rPr>
      <w:rFonts w:eastAsiaTheme="minorEastAsia"/>
      <w:kern w:val="0"/>
      <w:sz w:val="20"/>
      <w:szCs w:val="20"/>
      <w14:ligatures w14:val="none"/>
    </w:rPr>
  </w:style>
  <w:style w:type="character" w:styleId="Zdraznnintenzivn">
    <w:name w:val="Intense Emphasis"/>
    <w:basedOn w:val="Standardnpsmoodstavce"/>
    <w:uiPriority w:val="21"/>
    <w:qFormat/>
    <w:rsid w:val="00B84719"/>
    <w:rPr>
      <w:i/>
      <w:iCs/>
      <w:color w:val="297FD5" w:themeColor="accent3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4719"/>
    <w:rPr>
      <w:rFonts w:asciiTheme="majorHAnsi" w:eastAsiaTheme="majorEastAsia" w:hAnsiTheme="majorHAnsi" w:cstheme="majorBidi"/>
      <w:color w:val="297FD5" w:themeColor="accent3"/>
      <w:kern w:val="0"/>
      <w:sz w:val="21"/>
      <w:szCs w:val="21"/>
      <w14:ligatures w14:val="none"/>
    </w:rPr>
  </w:style>
  <w:style w:type="paragraph" w:customStyle="1" w:styleId="Titulek-Zdroj">
    <w:name w:val="Titulek - Zdroj"/>
    <w:basedOn w:val="Titulek"/>
    <w:autoRedefine/>
    <w:qFormat/>
    <w:rsid w:val="009558A5"/>
    <w:pPr>
      <w:spacing w:after="240"/>
    </w:pPr>
    <w:rPr>
      <w:i/>
      <w:smallCaps w:val="0"/>
      <w:color w:val="auto"/>
      <w:sz w:val="16"/>
      <w:szCs w:val="16"/>
    </w:rPr>
  </w:style>
  <w:style w:type="paragraph" w:styleId="Bezmezer">
    <w:name w:val="No Spacing"/>
    <w:autoRedefine/>
    <w:uiPriority w:val="1"/>
    <w:rsid w:val="00393D6B"/>
    <w:pPr>
      <w:spacing w:after="120"/>
    </w:pPr>
    <w:rPr>
      <w:rFonts w:eastAsiaTheme="minorEastAsia"/>
      <w:i/>
      <w:kern w:val="0"/>
      <w:sz w:val="16"/>
      <w:szCs w:val="20"/>
      <w14:ligatures w14:val="none"/>
    </w:rPr>
  </w:style>
  <w:style w:type="paragraph" w:customStyle="1" w:styleId="Kd">
    <w:name w:val="Kód"/>
    <w:basedOn w:val="Normln"/>
    <w:link w:val="KdChar"/>
    <w:autoRedefine/>
    <w:rsid w:val="00A35975"/>
    <w:rPr>
      <w:rFonts w:ascii="Consolas" w:hAnsi="Consolas"/>
      <w:color w:val="297FD5" w:themeColor="accent3"/>
    </w:rPr>
  </w:style>
  <w:style w:type="character" w:customStyle="1" w:styleId="KdChar">
    <w:name w:val="Kód Char"/>
    <w:basedOn w:val="Standardnpsmoodstavce"/>
    <w:link w:val="Kd"/>
    <w:rsid w:val="00A35975"/>
    <w:rPr>
      <w:rFonts w:ascii="Consolas" w:eastAsiaTheme="minorEastAsia" w:hAnsi="Consolas"/>
      <w:color w:val="297FD5" w:themeColor="accent3"/>
      <w:kern w:val="0"/>
      <w:sz w:val="20"/>
      <w:szCs w:val="20"/>
      <w14:ligatures w14:val="none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5E50E5"/>
    <w:pPr>
      <w:spacing w:line="240" w:lineRule="auto"/>
    </w:pPr>
    <w:rPr>
      <w:i/>
      <w:color w:val="297FD5" w:themeColor="accent3"/>
      <w:sz w:val="18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5E50E5"/>
    <w:rPr>
      <w:rFonts w:eastAsiaTheme="minorEastAsia"/>
      <w:i/>
      <w:color w:val="297FD5" w:themeColor="accent3"/>
      <w:kern w:val="0"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etrchaloupek/Library/Group%20Containers/UBF8T346G9.Office/User%20Content.localized/Templates.localized/Za&#769;pisky_NMgr.dotx" TargetMode="External"/></Relationships>
</file>

<file path=word/theme/theme1.xml><?xml version="1.0" encoding="utf-8"?>
<a:theme xmlns:a="http://schemas.openxmlformats.org/drawingml/2006/main" name="Motiv Office">
  <a:themeElements>
    <a:clrScheme name="Modrá, teplá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Zápisky_NMgr.dotx</Template>
  <TotalTime>2</TotalTime>
  <Pages>4</Pages>
  <Words>39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Chaloupek</dc:creator>
  <cp:keywords/>
  <dc:description/>
  <cp:lastModifiedBy>Petr Chaloupek</cp:lastModifiedBy>
  <cp:revision>1</cp:revision>
  <dcterms:created xsi:type="dcterms:W3CDTF">2025-06-05T09:03:00Z</dcterms:created>
  <dcterms:modified xsi:type="dcterms:W3CDTF">2025-06-05T09:05:00Z</dcterms:modified>
</cp:coreProperties>
</file>